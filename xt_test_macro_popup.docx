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45900017"/>
        <w:lock w:val="contentLocked"/>
        <w:placeholder>
          <w:docPart w:val="FDB733A7B2624A62A3ADA35154E17EA6"/>
        </w:placeholder>
        <w:group/>
      </w:sdtPr>
      <w:sdtContent>
        <w:p w:rsidR="0098790C" w:rsidRDefault="0098790C" w:rsidP="00D45506">
          <w:pPr>
            <w:pStyle w:val="Logo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5B2847F6" wp14:editId="335D8834">
                    <wp:simplePos x="0" y="0"/>
                    <wp:positionH relativeFrom="page">
                      <wp:posOffset>5412740</wp:posOffset>
                    </wp:positionH>
                    <wp:positionV relativeFrom="page">
                      <wp:posOffset>1594485</wp:posOffset>
                    </wp:positionV>
                    <wp:extent cx="2117272" cy="1868400"/>
                    <wp:effectExtent l="0" t="0" r="0" b="0"/>
                    <wp:wrapNone/>
                    <wp:docPr id="217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17272" cy="186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ellenraster"/>
                                  <w:tblW w:w="0" w:type="auto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328"/>
                                  <w:gridCol w:w="851"/>
                                </w:tblGrid>
                                <w:tr w:rsidR="0098790C" w:rsidRPr="001D6DA3" w:rsidTr="00D32EDD">
                                  <w:tc>
                                    <w:tcPr>
                                      <w:tcW w:w="2605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</w:rPr>
                                        <w:t>PD Dr. med</w:t>
                                      </w:r>
                                      <w:r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</w:rPr>
                                        <w:t>.</w:t>
                                      </w:r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</w:rPr>
                                        <w:t xml:space="preserve"> Jan Knierim</w:t>
                                      </w:r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</w:rPr>
                                        <w:br/>
                                      </w: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Chefarzt und Ärztlicher Direktor</w:t>
                                      </w:r>
                                    </w:p>
                                  </w:tc>
                                  <w:tc>
                                    <w:tcPr>
                                      <w:tcW w:w="969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8790C" w:rsidRPr="001D6DA3" w:rsidRDefault="0098790C" w:rsidP="0098790C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  <w:tbl>
                                <w:tblPr>
                                  <w:tblStyle w:val="Tabellenraster"/>
                                  <w:tblW w:w="4638" w:type="dxa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51"/>
                                  <w:gridCol w:w="3787"/>
                                </w:tblGrid>
                                <w:tr w:rsidR="0098790C" w:rsidRPr="001D6DA3" w:rsidTr="00D32EDD">
                                  <w:tc>
                                    <w:tcPr>
                                      <w:tcW w:w="851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Telefon:</w:t>
                                      </w:r>
                                    </w:p>
                                  </w:tc>
                                  <w:tc>
                                    <w:tcPr>
                                      <w:tcW w:w="3787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+49 (0)30 30008-125</w:t>
                                      </w:r>
                                    </w:p>
                                  </w:tc>
                                </w:tr>
                                <w:tr w:rsidR="0098790C" w:rsidRPr="001D6DA3" w:rsidTr="00D32EDD">
                                  <w:tc>
                                    <w:tcPr>
                                      <w:tcW w:w="851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 xml:space="preserve">Telefax: </w:t>
                                      </w:r>
                                    </w:p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E-Mail:</w:t>
                                      </w:r>
                                    </w:p>
                                  </w:tc>
                                  <w:tc>
                                    <w:tcPr>
                                      <w:tcW w:w="3787" w:type="dxa"/>
                                    </w:tcPr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+49 (0)30 30008-672</w:t>
                                      </w: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br/>
                                      </w:r>
                                      <w:hyperlink r:id="rId4" w:history="1">
                                        <w:r w:rsidRPr="000F4856">
                                          <w:rPr>
                                            <w:rStyle w:val="Hyperlink"/>
                                            <w:sz w:val="15"/>
                                            <w:szCs w:val="15"/>
                                            <w:lang w:val="en-GB"/>
                                          </w:rPr>
                                          <w:t xml:space="preserve">jan.knierim@sana.de </w:t>
                                        </w:r>
                                      </w:hyperlink>
                                    </w:p>
                                    <w:p w:rsidR="0098790C" w:rsidRPr="001D6DA3" w:rsidRDefault="0098790C" w:rsidP="00AA31A1">
                                      <w:pP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8790C" w:rsidRPr="001D6DA3" w:rsidRDefault="0098790C" w:rsidP="0098790C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  <w:tbl>
                                <w:tblPr>
                                  <w:tblStyle w:val="Tabellenraster"/>
                                  <w:tblW w:w="0" w:type="auto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02"/>
                                  <w:gridCol w:w="500"/>
                                  <w:gridCol w:w="967"/>
                                </w:tblGrid>
                                <w:tr w:rsidR="0098790C" w:rsidRPr="001D6DA3" w:rsidTr="00D32EDD">
                                  <w:tc>
                                    <w:tcPr>
                                      <w:tcW w:w="1702" w:type="dxa"/>
                                    </w:tcPr>
                                    <w:p w:rsidR="0098790C" w:rsidRPr="00514CBE" w:rsidRDefault="0098790C" w:rsidP="000210E5">
                                      <w:pPr>
                                        <w:pStyle w:val="Logo"/>
                                      </w:pP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 xml:space="preserve">Berlin, </w:t>
                                      </w:r>
                                      <w:bookmarkStart w:id="0" w:name="AUTODATE"/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t>03.06.2026</w:t>
                                      </w:r>
                                      <w:bookmarkStart w:id="1" w:name="HIDDEN_CREATE_STATUS"/>
                                      <w:bookmarkEnd w:id="0"/>
                                      <w:r w:rsidRPr="00E55250">
                                        <w:rPr>
                                          <w:rFonts w:cs="Arial"/>
                                          <w:color w:val="FFFFFF" w:themeColor="background1"/>
                                          <w:sz w:val="15"/>
                                          <w:szCs w:val="15"/>
                                        </w:rPr>
                                        <w:t>[X]</w:t>
                                      </w:r>
                                      <w:bookmarkEnd w:id="1"/>
                                      <w:r w:rsidRPr="00E55250">
                                        <w:rPr>
                                          <w:rFonts w:cs="Arial"/>
                                          <w:color w:val="FFFFFF" w:themeColor="background1"/>
                                          <w:sz w:val="15"/>
                                          <w:szCs w:val="15"/>
                                        </w:rPr>
                                        <w:t>]]</w:t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instrText xml:space="preserve"> CREATEDDATE </w:instrText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</w:rPr>
                                        <w:fldChar w:fldCharType="end"/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instrText xml:space="preserve">  </w:instrText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fldChar w:fldCharType="end"/>
                                      </w:r>
                                    </w:p>
                                  </w:tc>
                                  <w:tc>
                                    <w:tcPr>
                                      <w:tcW w:w="500" w:type="dxa"/>
                                    </w:tcPr>
                                    <w:p w:rsidR="0098790C" w:rsidRPr="001D6DA3" w:rsidRDefault="0098790C" w:rsidP="00AA31A1">
                                      <w:pPr>
                                        <w:jc w:val="right"/>
                                        <w:rPr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967" w:type="dxa"/>
                                    </w:tcPr>
                                    <w:p w:rsidR="0098790C" w:rsidRPr="001D6DA3" w:rsidRDefault="0098790C" w:rsidP="00AA31A1">
                                      <w:pPr>
                                        <w:jc w:val="right"/>
                                        <w:rPr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8790C" w:rsidRPr="001B12DE" w:rsidRDefault="0098790C" w:rsidP="0098790C">
                                <w:pPr>
                                  <w:rPr>
                                    <w:rFonts w:cs="Arial"/>
                                    <w:sz w:val="16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2847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left:0;text-align:left;margin-left:426.2pt;margin-top:125.55pt;width:166.7pt;height:14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" stroked="f">
                    <v:textbox>
                      <w:txbxContent>
                        <w:tbl>
                          <w:tblPr>
                            <w:tblStyle w:val="Tabellenraster"/>
                            <w:tblW w:w="0" w:type="auto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328"/>
                            <w:gridCol w:w="851"/>
                          </w:tblGrid>
                          <w:tr w:rsidR="0098790C" w:rsidRPr="001D6DA3" w:rsidTr="00D32EDD">
                            <w:tc>
                              <w:tcPr>
                                <w:tcW w:w="2605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</w:rPr>
                                  <w:t>PD Dr. med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</w:rPr>
                                  <w:t>.</w:t>
                                </w:r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</w:rPr>
                                  <w:t xml:space="preserve"> Jan Knierim</w:t>
                                </w:r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</w:rPr>
                                  <w:br/>
                                </w: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Chefarzt und Ärztlicher Direktor</w:t>
                                </w:r>
                              </w:p>
                            </w:tc>
                            <w:tc>
                              <w:tcPr>
                                <w:tcW w:w="969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:rsidR="0098790C" w:rsidRPr="001D6DA3" w:rsidRDefault="0098790C" w:rsidP="0098790C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  <w:tbl>
                          <w:tblPr>
                            <w:tblStyle w:val="Tabellenraster"/>
                            <w:tblW w:w="4638" w:type="dxa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51"/>
                            <w:gridCol w:w="3787"/>
                          </w:tblGrid>
                          <w:tr w:rsidR="0098790C" w:rsidRPr="001D6DA3" w:rsidTr="00D32EDD">
                            <w:tc>
                              <w:tcPr>
                                <w:tcW w:w="851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Telefon:</w:t>
                                </w:r>
                              </w:p>
                            </w:tc>
                            <w:tc>
                              <w:tcPr>
                                <w:tcW w:w="3787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+49 (0)30 30008-125</w:t>
                                </w:r>
                              </w:p>
                            </w:tc>
                          </w:tr>
                          <w:tr w:rsidR="0098790C" w:rsidRPr="001D6DA3" w:rsidTr="00D32EDD">
                            <w:tc>
                              <w:tcPr>
                                <w:tcW w:w="851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 xml:space="preserve">Telefax: </w:t>
                                </w:r>
                              </w:p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3787" w:type="dxa"/>
                              </w:tcPr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+49 (0)30 30008-672</w:t>
                                </w: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br/>
                                </w:r>
                                <w:hyperlink r:id="rId5" w:history="1">
                                  <w:r w:rsidRPr="000F4856">
                                    <w:rPr>
                                      <w:rStyle w:val="Hyperlink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jan.knierim@sana.de </w:t>
                                  </w:r>
                                </w:hyperlink>
                              </w:p>
                              <w:p w:rsidR="0098790C" w:rsidRPr="001D6DA3" w:rsidRDefault="0098790C" w:rsidP="00AA31A1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:rsidR="0098790C" w:rsidRPr="001D6DA3" w:rsidRDefault="0098790C" w:rsidP="0098790C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  <w:tbl>
                          <w:tblPr>
                            <w:tblStyle w:val="Tabellenraster"/>
                            <w:tblW w:w="0" w:type="auto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702"/>
                            <w:gridCol w:w="500"/>
                            <w:gridCol w:w="967"/>
                          </w:tblGrid>
                          <w:tr w:rsidR="0098790C" w:rsidRPr="001D6DA3" w:rsidTr="00D32EDD">
                            <w:tc>
                              <w:tcPr>
                                <w:tcW w:w="1702" w:type="dxa"/>
                              </w:tcPr>
                              <w:p w:rsidR="0098790C" w:rsidRPr="00514CBE" w:rsidRDefault="0098790C" w:rsidP="000210E5">
                                <w:pPr>
                                  <w:pStyle w:val="Logo"/>
                                </w:pP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 xml:space="preserve">Berlin, </w:t>
                                </w:r>
                                <w:bookmarkStart w:id="2" w:name="AUTODATE"/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03.06.2026</w:t>
                                </w:r>
                                <w:bookmarkStart w:id="3" w:name="HIDDEN_CREATE_STATUS"/>
                                <w:bookmarkEnd w:id="2"/>
                                <w:r w:rsidRPr="00E55250">
                                  <w:rPr>
                                    <w:rFonts w:cs="Arial"/>
                                    <w:color w:val="FFFFFF" w:themeColor="background1"/>
                                    <w:sz w:val="15"/>
                                    <w:szCs w:val="15"/>
                                  </w:rPr>
                                  <w:t>[X]</w:t>
                                </w:r>
                                <w:bookmarkEnd w:id="3"/>
                                <w:r w:rsidRPr="00E55250">
                                  <w:rPr>
                                    <w:rFonts w:cs="Arial"/>
                                    <w:color w:val="FFFFFF" w:themeColor="background1"/>
                                    <w:sz w:val="15"/>
                                    <w:szCs w:val="15"/>
                                  </w:rPr>
                                  <w:t>]]</w:t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instrText xml:space="preserve"> CREATEDDATE </w:instrText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instrText xml:space="preserve">  </w:instrTex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00" w:type="dxa"/>
                              </w:tcPr>
                              <w:p w:rsidR="0098790C" w:rsidRPr="001D6DA3" w:rsidRDefault="0098790C" w:rsidP="00AA31A1">
                                <w:pPr>
                                  <w:jc w:val="right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" w:type="dxa"/>
                              </w:tcPr>
                              <w:p w:rsidR="0098790C" w:rsidRPr="001D6DA3" w:rsidRDefault="0098790C" w:rsidP="00AA31A1">
                                <w:pPr>
                                  <w:jc w:val="right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:rsidR="0098790C" w:rsidRPr="001B12DE" w:rsidRDefault="0098790C" w:rsidP="0098790C">
                          <w:pPr>
                            <w:rPr>
                              <w:rFonts w:cs="Arial"/>
                              <w:sz w:val="16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8790C" w:rsidRDefault="0098790C" w:rsidP="00D45506">
          <w:pPr>
            <w:pStyle w:val="Logo"/>
            <w:sectPr w:rsidR="0098790C" w:rsidSect="00B23783">
              <w:headerReference w:type="even" r:id="rId6"/>
              <w:headerReference w:type="default" r:id="rId7"/>
              <w:footerReference w:type="even" r:id="rId8"/>
              <w:footerReference w:type="default" r:id="rId9"/>
              <w:headerReference w:type="first" r:id="rId10"/>
              <w:footerReference w:type="first" r:id="rId11"/>
              <w:type w:val="continuous"/>
              <w:pgSz w:w="11906" w:h="16838" w:code="9"/>
              <w:pgMar w:top="2516" w:right="1418" w:bottom="1304" w:left="1418" w:header="709" w:footer="709" w:gutter="0"/>
              <w:paperSrc w:first="1" w:other="2"/>
              <w:cols w:space="709"/>
              <w:titlePg/>
              <w:docGrid w:linePitch="360"/>
            </w:sectPr>
          </w:pPr>
          <w:r>
            <w:t xml:space="preserve"> </w:t>
          </w:r>
        </w:p>
        <w:p w:rsidR="0098790C" w:rsidRPr="00AF56A7" w:rsidRDefault="0098790C" w:rsidP="00D45506">
          <w:pPr>
            <w:pStyle w:val="Logo"/>
          </w:pPr>
          <w:r w:rsidRPr="00AF56A7">
            <w:t xml:space="preserve">   </w:t>
          </w:r>
        </w:p>
      </w:sdtContent>
    </w:sdt>
    <w:p w:rsidR="0098790C" w:rsidRPr="00AE7326" w:rsidRDefault="0098790C" w:rsidP="00D45506">
      <w:pPr>
        <w:pStyle w:val="Logo"/>
      </w:pPr>
      <w:r w:rsidRPr="00AE7326">
        <w:fldChar w:fldCharType="begin">
          <w:ffData>
            <w:name w:val="ANREDEERST"/>
            <w:enabled/>
            <w:calcOnExit w:val="0"/>
            <w:textInput/>
          </w:ffData>
        </w:fldChar>
      </w:r>
      <w:r w:rsidRPr="00AE7326">
        <w:instrText xml:space="preserve"> FORMTEXT </w:instrText>
      </w:r>
      <w:r w:rsidRPr="00AE7326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AE7326">
        <w:fldChar w:fldCharType="end"/>
      </w:r>
    </w:p>
    <w:p w:rsidR="0098790C" w:rsidRDefault="0098790C" w:rsidP="00D45506">
      <w:pPr>
        <w:rPr>
          <w:rFonts w:cs="Arial"/>
        </w:rPr>
      </w:pPr>
      <w:r>
        <w:fldChar w:fldCharType="begin">
          <w:ffData>
            <w:name w:val="NAME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8790C" w:rsidRDefault="0098790C" w:rsidP="00D45506">
      <w:pPr>
        <w:rPr>
          <w:rFonts w:ascii="Book Antiqua" w:hAnsi="Book Antiqua"/>
          <w:szCs w:val="20"/>
        </w:rPr>
      </w:pPr>
      <w:r>
        <w:fldChar w:fldCharType="begin">
          <w:ffData>
            <w:name w:val="STRASSERST"/>
            <w:enabled/>
            <w:calcOnExit w:val="0"/>
            <w:textInput/>
          </w:ffData>
        </w:fldChar>
      </w:r>
      <w:bookmarkStart w:id="5" w:name="STRASS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  <w:r>
        <w:tab/>
      </w:r>
      <w:r>
        <w:tab/>
      </w:r>
      <w:r>
        <w:tab/>
      </w:r>
      <w:r>
        <w:tab/>
      </w:r>
    </w:p>
    <w:p w:rsidR="0098790C" w:rsidRDefault="0098790C" w:rsidP="00D45506">
      <w:r>
        <w:fldChar w:fldCharType="begin">
          <w:ffData>
            <w:name w:val="PLZ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r>
        <w:t xml:space="preserve"> </w:t>
      </w:r>
      <w:r>
        <w:fldChar w:fldCharType="begin">
          <w:ffData>
            <w:name w:val="ORTERST"/>
            <w:enabled/>
            <w:calcOnExit w:val="0"/>
            <w:textInput/>
          </w:ffData>
        </w:fldChar>
      </w:r>
      <w:bookmarkStart w:id="6" w:name="ORT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</w:p>
    <w:p w:rsidR="0098790C" w:rsidRDefault="0098790C" w:rsidP="00D45506"/>
    <w:p w:rsidR="0098790C" w:rsidRDefault="0098790C" w:rsidP="00D45506"/>
    <w:p w:rsidR="0098790C" w:rsidRDefault="0098790C" w:rsidP="00D45506"/>
    <w:p w:rsidR="0098790C" w:rsidRDefault="0098790C" w:rsidP="00D45506"/>
    <w:p w:rsidR="0098790C" w:rsidRDefault="0098790C" w:rsidP="00D45506"/>
    <w:p w:rsidR="0098790C" w:rsidRDefault="0098790C" w:rsidP="00D45506"/>
    <w:p w:rsidR="0098790C" w:rsidRDefault="0098790C" w:rsidP="00D45506">
      <w:r>
        <w:fldChar w:fldCharType="begin">
          <w:ffData>
            <w:name w:val="NAMEINF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8790C" w:rsidRDefault="0098790C" w:rsidP="00D45506">
      <w:pPr>
        <w:rPr>
          <w:szCs w:val="20"/>
        </w:rPr>
      </w:pPr>
      <w:r>
        <w:fldChar w:fldCharType="begin">
          <w:ffData>
            <w:name w:val="NAMEINFO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8790C" w:rsidRDefault="0098790C" w:rsidP="00D45506">
      <w:r>
        <w:fldChar w:fldCharType="begin">
          <w:ffData>
            <w:name w:val="NAMEINFO3"/>
            <w:enabled/>
            <w:calcOnExit w:val="0"/>
            <w:textInput/>
          </w:ffData>
        </w:fldChar>
      </w:r>
      <w:bookmarkStart w:id="7" w:name="NAMEINFO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98790C" w:rsidRDefault="0098790C" w:rsidP="00D45506">
      <w:r>
        <w:fldChar w:fldCharType="begin">
          <w:ffData>
            <w:name w:val="NAMEINFO4"/>
            <w:enabled/>
            <w:calcOnExit w:val="0"/>
            <w:textInput/>
          </w:ffData>
        </w:fldChar>
      </w:r>
      <w:bookmarkStart w:id="8" w:name="NAMEINFO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8"/>
    </w:p>
    <w:p w:rsidR="0098790C" w:rsidRDefault="0098790C" w:rsidP="00D45506">
      <w:r>
        <w:fldChar w:fldCharType="begin">
          <w:ffData>
            <w:name w:val="NAMEINFO5"/>
            <w:enabled/>
            <w:calcOnExit w:val="0"/>
            <w:textInput/>
          </w:ffData>
        </w:fldChar>
      </w:r>
      <w:bookmarkStart w:id="9" w:name="NAMEINFO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9"/>
    </w:p>
    <w:p w:rsidR="0098790C" w:rsidRDefault="0098790C" w:rsidP="00D45506"/>
    <w:p w:rsidR="0098790C" w:rsidRDefault="0098790C" w:rsidP="00D45506"/>
    <w:p w:rsidR="0098790C" w:rsidRDefault="0098790C" w:rsidP="00D45506"/>
    <w:p w:rsidR="0098790C" w:rsidRDefault="0098790C" w:rsidP="00D45506">
      <w:r>
        <w:fldChar w:fldCharType="begin">
          <w:ffData>
            <w:name w:val="ANSPRACHE"/>
            <w:enabled/>
            <w:calcOnExit w:val="0"/>
            <w:textInput/>
          </w:ffData>
        </w:fldChar>
      </w:r>
      <w:bookmarkStart w:id="10" w:name="ANSPRACH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0"/>
      <w:r>
        <w:t>,</w:t>
      </w:r>
    </w:p>
    <w:p w:rsidR="0098790C" w:rsidRDefault="0098790C" w:rsidP="00D45506">
      <w:pPr>
        <w:sectPr w:rsidR="0098790C" w:rsidSect="00B23783">
          <w:headerReference w:type="default" r:id="rId12"/>
          <w:type w:val="continuous"/>
          <w:pgSz w:w="11906" w:h="16838" w:code="9"/>
          <w:pgMar w:top="1134" w:right="1134" w:bottom="567" w:left="1418" w:header="709" w:footer="709" w:gutter="0"/>
          <w:paperSrc w:first="1" w:other="2"/>
          <w:cols w:space="709"/>
          <w:formProt w:val="0"/>
          <w:titlePg/>
          <w:docGrid w:linePitch="360"/>
        </w:sectPr>
      </w:pPr>
    </w:p>
    <w:p w:rsidR="0098790C" w:rsidRDefault="0098790C" w:rsidP="00D45506"/>
    <w:p w:rsidR="0098790C" w:rsidRDefault="0098790C" w:rsidP="00D45506">
      <w:pPr>
        <w:rPr>
          <w:bCs/>
        </w:rPr>
      </w:pPr>
      <w:r>
        <w:t xml:space="preserve">wir berichten Ihnen abschließend über </w:t>
      </w:r>
      <w:r>
        <w:rPr>
          <w:bCs/>
        </w:rPr>
        <w:t>[NPAT-ANRED]</w:t>
      </w:r>
    </w:p>
    <w:p w:rsidR="0098790C" w:rsidRDefault="0098790C" w:rsidP="00D45506"/>
    <w:p w:rsidR="0098790C" w:rsidRDefault="0098790C" w:rsidP="00D45506">
      <w:pPr>
        <w:jc w:val="center"/>
      </w:pPr>
      <w:r w:rsidRPr="00D04043">
        <w:rPr>
          <w:b/>
        </w:rPr>
        <w:t>[NPAT-TITEL] [NPAT-VNAME] [NPAT-NAMZU] [NPAT-NNAME]</w:t>
      </w:r>
      <w:r>
        <w:rPr>
          <w:bCs/>
        </w:rPr>
        <w:t xml:space="preserve">, </w:t>
      </w:r>
      <w:r>
        <w:t>geboren am: [NPAT-GBDAT]</w:t>
      </w:r>
    </w:p>
    <w:p w:rsidR="0098790C" w:rsidRDefault="0098790C" w:rsidP="00D45506">
      <w:pPr>
        <w:jc w:val="center"/>
      </w:pPr>
      <w:r>
        <w:t>wohnhaft in [NPAT-STRAS], [NPAT-PSTLZ] [NPAT-ORT] [NPAT-ORT2]</w:t>
      </w:r>
    </w:p>
    <w:p w:rsidR="0098790C" w:rsidRDefault="0098790C" w:rsidP="00D45506"/>
    <w:p w:rsidR="0098790C" w:rsidRDefault="0098790C" w:rsidP="00D45506">
      <w:pPr>
        <w:rPr>
          <w:bCs/>
        </w:rPr>
      </w:pPr>
      <w:r>
        <w:rPr>
          <w:bCs/>
        </w:rPr>
        <w:t xml:space="preserve">[U:ARTIKEL] sich vom </w:t>
      </w:r>
      <w:r>
        <w:t>[NBEW-BWIDT] bis [U:ENTL-BWIDT]</w:t>
      </w:r>
      <w:r>
        <w:rPr>
          <w:rFonts w:ascii="Book Antiqua" w:hAnsi="Book Antiqua"/>
        </w:rPr>
        <w:t xml:space="preserve"> </w:t>
      </w:r>
      <w:r w:rsidRPr="00D04043">
        <w:t>in unserer stationären Behandlung</w:t>
      </w:r>
      <w:r>
        <w:t xml:space="preserve"> befand.</w:t>
      </w:r>
    </w:p>
    <w:p w:rsidR="0098790C" w:rsidRDefault="0098790C" w:rsidP="00D45506"/>
    <w:p w:rsidR="0098790C" w:rsidRPr="007C587A" w:rsidRDefault="0098790C" w:rsidP="00D45506">
      <w:pPr>
        <w:pStyle w:val="berschrift1"/>
      </w:pPr>
      <w:r w:rsidRPr="007C587A">
        <w:t>Diagnosen:</w:t>
      </w:r>
    </w:p>
    <w:p w:rsidR="0098790C" w:rsidRDefault="0098790C" w:rsidP="00D45506">
      <w:pPr>
        <w:pStyle w:val="Diagnose"/>
      </w:pPr>
      <w:r>
        <w:t>[USER:DIATAB-DIA_DKEY]</w:t>
      </w:r>
      <w:r>
        <w:tab/>
      </w:r>
      <w:r>
        <w:tab/>
      </w:r>
      <w:r w:rsidRPr="00C47AEB">
        <w:t>[USER:DIATAB-DIA_LANGTEXT]</w:t>
      </w:r>
    </w:p>
    <w:p w:rsidR="0098790C" w:rsidRDefault="0098790C" w:rsidP="00D45506"/>
    <w:p w:rsidR="0098790C" w:rsidRPr="004804DC" w:rsidRDefault="0098790C" w:rsidP="00D45506">
      <w:pPr>
        <w:pStyle w:val="berschrift1"/>
      </w:pPr>
      <w:r w:rsidRPr="0043726E">
        <w:t>Therapie und Prozeduren im PKH</w:t>
      </w:r>
      <w:r w:rsidRPr="004804DC">
        <w:t>:</w:t>
      </w:r>
    </w:p>
    <w:p w:rsidR="0098790C" w:rsidRDefault="0098790C" w:rsidP="00D45506">
      <w:pPr>
        <w:pStyle w:val="Diagnose"/>
      </w:pPr>
      <w:r w:rsidRPr="00E02367">
        <w:t>[USER:PROCTAB-</w:t>
      </w:r>
      <w:r>
        <w:t>PROC_</w:t>
      </w:r>
      <w:r w:rsidRPr="00E02367">
        <w:t>ICPML]</w:t>
      </w:r>
      <w:r>
        <w:tab/>
      </w:r>
      <w:r w:rsidRPr="00C47AEB">
        <w:t>[USER:PROCTAB-PROC_LANGTEXT]</w:t>
      </w:r>
    </w:p>
    <w:p w:rsidR="0098790C" w:rsidRDefault="0098790C" w:rsidP="00D45506"/>
    <w:p w:rsidR="0098790C" w:rsidRDefault="0098790C" w:rsidP="00D45506">
      <w:pPr>
        <w:pStyle w:val="berschrift1"/>
      </w:pPr>
      <w:r>
        <w:t>Therapie:</w:t>
      </w:r>
    </w:p>
    <w:p w:rsidR="0098790C" w:rsidRDefault="0098790C" w:rsidP="00D45506">
      <w:r>
        <w:t xml:space="preserve"> </w:t>
      </w:r>
      <w:bookmarkStart w:id="11" w:name="Anamnese"/>
      <w:bookmarkEnd w:id="11"/>
      <w:r>
        <w:t xml:space="preserve"> </w:t>
      </w:r>
      <w:bookmarkStart w:id="12" w:name="Opbericht"/>
      <w:bookmarkEnd w:id="12"/>
      <w:r>
        <w:t xml:space="preserve"> </w:t>
      </w:r>
      <w:bookmarkStart w:id="13" w:name="koerper"/>
      <w:bookmarkEnd w:id="13"/>
      <w:r>
        <w:t xml:space="preserve"> </w:t>
      </w:r>
      <w:bookmarkStart w:id="14" w:name="ROE"/>
      <w:bookmarkEnd w:id="14"/>
      <w:r>
        <w:t xml:space="preserve"> </w:t>
      </w:r>
      <w:bookmarkStart w:id="15" w:name="EKG"/>
      <w:bookmarkEnd w:id="15"/>
      <w:r>
        <w:t xml:space="preserve"> </w:t>
      </w:r>
      <w:bookmarkStart w:id="16" w:name="Ekgbelast"/>
      <w:bookmarkStart w:id="17" w:name="LangzRR"/>
      <w:bookmarkEnd w:id="16"/>
      <w:bookmarkEnd w:id="17"/>
      <w:r>
        <w:t xml:space="preserve"> </w:t>
      </w:r>
      <w:bookmarkStart w:id="18" w:name="Ekglangzeit"/>
      <w:bookmarkEnd w:id="18"/>
      <w:r>
        <w:t xml:space="preserve"> </w:t>
      </w:r>
      <w:bookmarkStart w:id="19" w:name="Echokard"/>
      <w:bookmarkEnd w:id="19"/>
      <w:r>
        <w:t xml:space="preserve"> </w:t>
      </w:r>
      <w:bookmarkStart w:id="20" w:name="Sonobauch"/>
      <w:bookmarkEnd w:id="20"/>
      <w:r>
        <w:t xml:space="preserve"> </w:t>
      </w:r>
      <w:bookmarkStart w:id="21" w:name="Sonosd"/>
      <w:bookmarkEnd w:id="21"/>
      <w:r>
        <w:t xml:space="preserve"> </w:t>
      </w:r>
      <w:bookmarkStart w:id="22" w:name="Sonogef"/>
      <w:bookmarkEnd w:id="22"/>
      <w:r>
        <w:t xml:space="preserve"> </w:t>
      </w:r>
      <w:bookmarkStart w:id="23" w:name="Sonograf"/>
      <w:bookmarkEnd w:id="23"/>
      <w:r>
        <w:t xml:space="preserve"> </w:t>
      </w:r>
      <w:bookmarkStart w:id="24" w:name="Gynkonsil"/>
      <w:bookmarkStart w:id="25" w:name="Schrittmacher"/>
      <w:bookmarkEnd w:id="24"/>
      <w:bookmarkEnd w:id="25"/>
      <w:r>
        <w:t xml:space="preserve"> </w:t>
      </w:r>
      <w:bookmarkStart w:id="26" w:name="Chikonsil"/>
      <w:bookmarkEnd w:id="26"/>
      <w:r>
        <w:t xml:space="preserve"> </w:t>
      </w:r>
      <w:bookmarkStart w:id="27" w:name="Sonstkonsil"/>
      <w:bookmarkEnd w:id="27"/>
      <w:r>
        <w:t xml:space="preserve"> </w:t>
      </w:r>
      <w:bookmarkStart w:id="28" w:name="Hnokonsil"/>
      <w:bookmarkEnd w:id="28"/>
      <w:r>
        <w:t xml:space="preserve"> </w:t>
      </w:r>
      <w:bookmarkStart w:id="29" w:name="Neukonsil"/>
      <w:bookmarkEnd w:id="29"/>
      <w:r>
        <w:t xml:space="preserve"> </w:t>
      </w:r>
      <w:bookmarkStart w:id="30" w:name="Urokonsil"/>
      <w:bookmarkEnd w:id="30"/>
      <w:r>
        <w:t xml:space="preserve"> </w:t>
      </w:r>
      <w:bookmarkStart w:id="31" w:name="Derkonsil"/>
      <w:bookmarkEnd w:id="31"/>
      <w:r>
        <w:t xml:space="preserve"> </w:t>
      </w:r>
      <w:bookmarkStart w:id="32" w:name="Augkonsil"/>
      <w:bookmarkEnd w:id="32"/>
      <w:r>
        <w:t xml:space="preserve"> </w:t>
      </w:r>
      <w:bookmarkStart w:id="33" w:name="Zahkonsil"/>
      <w:bookmarkStart w:id="34" w:name="Endo"/>
      <w:bookmarkStart w:id="35" w:name="Diaet"/>
      <w:bookmarkEnd w:id="33"/>
      <w:bookmarkEnd w:id="34"/>
      <w:bookmarkEnd w:id="35"/>
      <w:r>
        <w:t xml:space="preserve"> </w:t>
      </w:r>
      <w:bookmarkStart w:id="36" w:name="Lufu"/>
      <w:bookmarkStart w:id="37" w:name="Dialyse"/>
      <w:bookmarkStart w:id="38" w:name="Rechtsherz"/>
      <w:bookmarkStart w:id="39" w:name="Gehtest"/>
      <w:bookmarkStart w:id="40" w:name="MibiErregerHinweis"/>
      <w:bookmarkStart w:id="41" w:name="Karotidendoppler"/>
      <w:bookmarkStart w:id="42" w:name="Knochenmarkbiopsie"/>
      <w:bookmarkEnd w:id="36"/>
      <w:bookmarkEnd w:id="37"/>
      <w:bookmarkEnd w:id="38"/>
      <w:bookmarkEnd w:id="39"/>
      <w:bookmarkEnd w:id="40"/>
      <w:bookmarkEnd w:id="41"/>
      <w:bookmarkEnd w:id="42"/>
    </w:p>
    <w:p w:rsidR="0098790C" w:rsidRDefault="0098790C" w:rsidP="00D45506"/>
    <w:p w:rsidR="0098790C" w:rsidRDefault="0098790C" w:rsidP="00D45506">
      <w:pPr>
        <w:pStyle w:val="berschrift1"/>
      </w:pPr>
      <w:r>
        <w:t>Labor</w:t>
      </w:r>
      <w:bookmarkStart w:id="43" w:name="LaborStart"/>
      <w:bookmarkEnd w:id="43"/>
      <w:r>
        <w:t>parameter:</w:t>
      </w:r>
    </w:p>
    <w:p w:rsidR="0098790C" w:rsidRDefault="0098790C" w:rsidP="00D45506">
      <w:bookmarkStart w:id="44" w:name="Labor"/>
      <w:bookmarkEnd w:id="44"/>
    </w:p>
    <w:p w:rsidR="0098790C" w:rsidRDefault="0098790C" w:rsidP="00D45506"/>
    <w:p w:rsidR="0098790C" w:rsidRPr="00365B06" w:rsidRDefault="0098790C" w:rsidP="00D45506">
      <w:pPr>
        <w:rPr>
          <w:b/>
        </w:rPr>
      </w:pPr>
      <w:r w:rsidRPr="00365B06">
        <w:rPr>
          <w:b/>
        </w:rPr>
        <w:t xml:space="preserve">Weitere </w:t>
      </w:r>
      <w:r>
        <w:rPr>
          <w:b/>
        </w:rPr>
        <w:t>Befunde</w:t>
      </w:r>
      <w:r w:rsidRPr="00365B06">
        <w:rPr>
          <w:b/>
        </w:rPr>
        <w:t xml:space="preserve"> können vorliegen. Diese können über das Sekretariat (Tel. 030/30008-125) angefordert werden.</w:t>
      </w:r>
    </w:p>
    <w:p w:rsidR="0098790C" w:rsidRDefault="0098790C" w:rsidP="00D45506">
      <w:bookmarkStart w:id="45" w:name="OPBerichtPMD"/>
      <w:bookmarkEnd w:id="45"/>
    </w:p>
    <w:p w:rsidR="0098790C" w:rsidRDefault="0098790C" w:rsidP="00D45506">
      <w:pPr>
        <w:pStyle w:val="berschrift1"/>
      </w:pPr>
      <w:r>
        <w:t>Blutgruppe und Transfusionen:</w:t>
      </w:r>
    </w:p>
    <w:p w:rsidR="0098790C" w:rsidRDefault="0098790C" w:rsidP="00D45506">
      <w:bookmarkStart w:id="46" w:name="Blutprodukte"/>
      <w:bookmarkEnd w:id="46"/>
    </w:p>
    <w:p w:rsidR="0098790C" w:rsidRDefault="0098790C" w:rsidP="00D45506"/>
    <w:p w:rsidR="0098790C" w:rsidRDefault="0098790C" w:rsidP="00D45506">
      <w:pPr>
        <w:pStyle w:val="berschrift1"/>
      </w:pPr>
      <w:bookmarkStart w:id="47" w:name="Antibiotika"/>
      <w:bookmarkStart w:id="48" w:name="Blutkomp"/>
      <w:bookmarkEnd w:id="47"/>
      <w:bookmarkEnd w:id="48"/>
      <w:r>
        <w:t>Medikation:</w:t>
      </w:r>
    </w:p>
    <w:p w:rsidR="0098790C" w:rsidRDefault="0098790C" w:rsidP="00D45506">
      <w:bookmarkStart w:id="49" w:name="StandMedikation"/>
      <w:bookmarkEnd w:id="49"/>
    </w:p>
    <w:tbl>
      <w:tblPr>
        <w:tblW w:w="9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  <w:gridCol w:w="733"/>
        <w:gridCol w:w="726"/>
        <w:gridCol w:w="791"/>
        <w:gridCol w:w="1023"/>
        <w:gridCol w:w="817"/>
        <w:gridCol w:w="726"/>
        <w:gridCol w:w="743"/>
        <w:gridCol w:w="740"/>
      </w:tblGrid>
      <w:tr w:rsidR="0098790C" w:rsidRPr="00AF3033" w:rsidTr="00D45506">
        <w:tc>
          <w:tcPr>
            <w:tcW w:w="3484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Präparat</w:t>
            </w:r>
          </w:p>
        </w:tc>
        <w:tc>
          <w:tcPr>
            <w:tcW w:w="733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Dosis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Einheit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Appl.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Dar.-einh.</w:t>
            </w: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Morgen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Mittag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Abend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E0E0E0"/>
          </w:tcPr>
          <w:p w:rsidR="0098790C" w:rsidRPr="00AF3033" w:rsidRDefault="0098790C" w:rsidP="00D45506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Nacht</w:t>
            </w:r>
          </w:p>
        </w:tc>
      </w:tr>
      <w:tr w:rsidR="0098790C" w:rsidRPr="00AC1BB2" w:rsidTr="00D45506">
        <w:tc>
          <w:tcPr>
            <w:tcW w:w="3484" w:type="dxa"/>
            <w:shd w:val="clear" w:color="auto" w:fill="auto"/>
          </w:tcPr>
          <w:p w:rsidR="0098790C" w:rsidRPr="00AC1BB2" w:rsidRDefault="0098790C" w:rsidP="00D45506">
            <w:bookmarkStart w:id="50" w:name="MEDIKAMENT"/>
            <w:bookmarkEnd w:id="50"/>
          </w:p>
        </w:tc>
        <w:tc>
          <w:tcPr>
            <w:tcW w:w="733" w:type="dxa"/>
            <w:shd w:val="clear" w:color="auto" w:fill="auto"/>
          </w:tcPr>
          <w:p w:rsidR="0098790C" w:rsidRPr="00AC1BB2" w:rsidRDefault="0098790C" w:rsidP="00D45506"/>
        </w:tc>
        <w:tc>
          <w:tcPr>
            <w:tcW w:w="726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791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1023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817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726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743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  <w:tc>
          <w:tcPr>
            <w:tcW w:w="740" w:type="dxa"/>
            <w:shd w:val="clear" w:color="auto" w:fill="auto"/>
          </w:tcPr>
          <w:p w:rsidR="0098790C" w:rsidRPr="00AC1BB2" w:rsidRDefault="0098790C" w:rsidP="00D45506">
            <w:pPr>
              <w:jc w:val="center"/>
            </w:pPr>
          </w:p>
        </w:tc>
      </w:tr>
    </w:tbl>
    <w:p w:rsidR="0098790C" w:rsidRDefault="0098790C" w:rsidP="0098790C">
      <w:bookmarkStart w:id="51" w:name="MEDIKA_TEXT"/>
      <w:bookmarkEnd w:id="51"/>
    </w:p>
    <w:p w:rsidR="0098790C" w:rsidRDefault="0098790C" w:rsidP="0098790C">
      <w:bookmarkStart w:id="52" w:name="Epikrise"/>
      <w:bookmarkEnd w:id="52"/>
      <w:r>
        <w:t>Wir danken Ihnen für die Überweisung des Patienten und verbleiben</w:t>
      </w:r>
    </w:p>
    <w:p w:rsidR="0098790C" w:rsidRDefault="0098790C" w:rsidP="0098790C"/>
    <w:p w:rsidR="0098790C" w:rsidRDefault="0098790C" w:rsidP="0098790C">
      <w:r>
        <w:t>mit freundlichen kollegialen Grüßen</w:t>
      </w:r>
    </w:p>
    <w:p w:rsidR="0098790C" w:rsidRDefault="0098790C" w:rsidP="0098790C"/>
    <w:p w:rsidR="0098790C" w:rsidRDefault="0098790C" w:rsidP="0098790C"/>
    <w:p w:rsidR="0098790C" w:rsidRDefault="0098790C" w:rsidP="0098790C"/>
    <w:p w:rsidR="0098790C" w:rsidRPr="0036226C" w:rsidRDefault="0098790C" w:rsidP="0098790C"/>
    <w:p w:rsidR="0098790C" w:rsidRDefault="0098790C" w:rsidP="0098790C">
      <w:pPr>
        <w:pStyle w:val="Unterschriften"/>
      </w:pPr>
      <w:r>
        <w:tab/>
        <w:t>____________________________</w:t>
      </w:r>
      <w:r w:rsidRPr="00BA3E44">
        <w:tab/>
        <w:t>______________________</w:t>
      </w:r>
      <w:r w:rsidRPr="00BA3E44">
        <w:tab/>
        <w:t>______________________</w:t>
      </w:r>
    </w:p>
    <w:p w:rsidR="0098790C" w:rsidRPr="0036226C" w:rsidRDefault="0098790C" w:rsidP="0098790C">
      <w:pPr>
        <w:pStyle w:val="Unterschriften"/>
        <w:sectPr w:rsidR="0098790C" w:rsidRPr="0036226C" w:rsidSect="00B23783">
          <w:type w:val="continuous"/>
          <w:pgSz w:w="11906" w:h="16838" w:code="9"/>
          <w:pgMar w:top="1134" w:right="1134" w:bottom="567" w:left="1418" w:header="709" w:footer="589" w:gutter="0"/>
          <w:paperSrc w:first="1" w:other="2"/>
          <w:cols w:space="709"/>
          <w:formProt w:val="0"/>
          <w:docGrid w:linePitch="360"/>
        </w:sectPr>
      </w:pPr>
      <w:r w:rsidRPr="0036226C">
        <w:tab/>
        <w:t xml:space="preserve">CA </w:t>
      </w:r>
      <w:r>
        <w:t xml:space="preserve">PD Dr. J. </w:t>
      </w:r>
      <w:r w:rsidRPr="006964B7">
        <w:t>Knierim</w:t>
      </w:r>
      <w:r w:rsidRPr="0036226C">
        <w:tab/>
        <w:t>OA</w:t>
      </w:r>
      <w:r w:rsidRPr="0036226C">
        <w:tab/>
        <w:t>Stationsarzt</w:t>
      </w:r>
      <w:bookmarkStart w:id="53" w:name="Unterschrift"/>
      <w:bookmarkEnd w:id="53"/>
    </w:p>
    <w:p w:rsidR="0098790C" w:rsidRDefault="0098790C" w:rsidP="0098790C">
      <w:pPr>
        <w:pStyle w:val="berschrift1"/>
      </w:pPr>
      <w:bookmarkStart w:id="54" w:name="MibiErregerTabelle1"/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99"/>
        <w:gridCol w:w="134"/>
        <w:gridCol w:w="4774"/>
        <w:gridCol w:w="3260"/>
        <w:gridCol w:w="851"/>
        <w:gridCol w:w="425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37"/>
        <w:gridCol w:w="135"/>
        <w:gridCol w:w="135"/>
        <w:gridCol w:w="135"/>
        <w:gridCol w:w="135"/>
        <w:gridCol w:w="138"/>
      </w:tblGrid>
      <w:tr w:rsidR="0098790C" w:rsidRPr="005E001D" w:rsidTr="00D45506">
        <w:trPr>
          <w:cantSplit/>
          <w:trHeight w:val="2255"/>
          <w:tblHeader/>
        </w:trPr>
        <w:tc>
          <w:tcPr>
            <w:tcW w:w="899" w:type="dxa"/>
            <w:shd w:val="clear" w:color="auto" w:fill="FFFF99"/>
            <w:noWrap/>
            <w:textDirection w:val="tbRl"/>
            <w:vAlign w:val="center"/>
          </w:tcPr>
          <w:p w:rsidR="0098790C" w:rsidRPr="005E001D" w:rsidRDefault="0098790C" w:rsidP="00D45506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Einsendetag</w:t>
            </w:r>
          </w:p>
        </w:tc>
        <w:tc>
          <w:tcPr>
            <w:tcW w:w="134" w:type="dxa"/>
            <w:shd w:val="clear" w:color="auto" w:fill="FFFF99"/>
            <w:noWrap/>
            <w:textDirection w:val="tbRl"/>
            <w:vAlign w:val="center"/>
          </w:tcPr>
          <w:p w:rsidR="0098790C" w:rsidRPr="005E001D" w:rsidRDefault="0098790C" w:rsidP="00D45506">
            <w:pPr>
              <w:rPr>
                <w:sz w:val="2"/>
                <w:szCs w:val="2"/>
              </w:rPr>
            </w:pPr>
          </w:p>
        </w:tc>
        <w:tc>
          <w:tcPr>
            <w:tcW w:w="4774" w:type="dxa"/>
            <w:shd w:val="clear" w:color="auto" w:fill="FFFF99"/>
            <w:noWrap/>
            <w:vAlign w:val="center"/>
          </w:tcPr>
          <w:p w:rsidR="0098790C" w:rsidRPr="005E001D" w:rsidRDefault="0098790C" w:rsidP="00D45506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Material (Lok.)</w:t>
            </w:r>
          </w:p>
        </w:tc>
        <w:tc>
          <w:tcPr>
            <w:tcW w:w="3260" w:type="dxa"/>
            <w:shd w:val="clear" w:color="auto" w:fill="FFFF99"/>
            <w:vAlign w:val="center"/>
          </w:tcPr>
          <w:p w:rsidR="0098790C" w:rsidRPr="005E001D" w:rsidRDefault="0098790C" w:rsidP="00D45506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Erregertext (Keimzahl)</w:t>
            </w:r>
          </w:p>
        </w:tc>
        <w:tc>
          <w:tcPr>
            <w:tcW w:w="851" w:type="dxa"/>
            <w:shd w:val="clear" w:color="auto" w:fill="FFFF99"/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Resistenzgruppe</w:t>
            </w:r>
          </w:p>
        </w:tc>
        <w:tc>
          <w:tcPr>
            <w:tcW w:w="425" w:type="dxa"/>
            <w:shd w:val="clear" w:color="auto" w:fill="FFFF99"/>
            <w:textDirection w:val="tbRl"/>
          </w:tcPr>
          <w:p w:rsidR="0098790C" w:rsidRPr="00866E3B" w:rsidRDefault="0098790C" w:rsidP="00D45506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Meldepflicht IfSG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Penicillin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Oxacillin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Amicillin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Ampicillin/Sulbactam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Piperacillin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Piperacillin/Tazobactam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Cefazolin (Gr.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Cefaclor (Oral 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Cefalexin (Oral Gr. 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Cefuroxim (Oral/PE Gr. 2)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Cefotiam (Gr. 2)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Cefixim (Oral Gr. 3)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Cefotaxim (Gr. 3a)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Ceftriaxon (Gr. 3a)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Ceftazidim (Gr. 3b)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Imipenem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Meropenem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Ciprofloxacin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Levofloxacin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Moxifloxacin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Gentamycin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Gentamycin (HR)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Tobramycin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Amikacin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Colistin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Erythromycin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Clarithromycin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Doxycyclin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Tetracyclin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Tigecyclin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Clindamycin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Vancomycin</w:t>
            </w:r>
          </w:p>
        </w:tc>
        <w:tc>
          <w:tcPr>
            <w:tcW w:w="137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Rifampicin</w:t>
            </w:r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Linezolid</w:t>
            </w:r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Fosfomycin</w:t>
            </w:r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Nitrofurantoin</w:t>
            </w:r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TMP</w:t>
            </w:r>
          </w:p>
        </w:tc>
        <w:tc>
          <w:tcPr>
            <w:tcW w:w="138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8790C" w:rsidRPr="00866E3B" w:rsidRDefault="0098790C" w:rsidP="00D45506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Metronidazol</w:t>
            </w:r>
          </w:p>
        </w:tc>
      </w:tr>
      <w:tr w:rsidR="0098790C" w:rsidRPr="005E001D" w:rsidTr="00D45506">
        <w:tc>
          <w:tcPr>
            <w:tcW w:w="899" w:type="dxa"/>
            <w:noWrap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  <w:bookmarkStart w:id="55" w:name="MibiErregerZelle1"/>
            <w:bookmarkEnd w:id="55"/>
          </w:p>
        </w:tc>
        <w:tc>
          <w:tcPr>
            <w:tcW w:w="134" w:type="dxa"/>
            <w:noWrap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4774" w:type="dxa"/>
            <w:noWrap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37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  <w:tc>
          <w:tcPr>
            <w:tcW w:w="138" w:type="dxa"/>
            <w:noWrap/>
            <w:tcMar>
              <w:left w:w="0" w:type="dxa"/>
              <w:right w:w="0" w:type="dxa"/>
            </w:tcMar>
          </w:tcPr>
          <w:p w:rsidR="0098790C" w:rsidRPr="00042F06" w:rsidRDefault="0098790C" w:rsidP="00D45506">
            <w:pPr>
              <w:pStyle w:val="Logo"/>
              <w:rPr>
                <w:sz w:val="16"/>
                <w:szCs w:val="16"/>
              </w:rPr>
            </w:pPr>
          </w:p>
        </w:tc>
      </w:tr>
    </w:tbl>
    <w:p w:rsidR="0098790C" w:rsidRDefault="0098790C" w:rsidP="0098790C">
      <w:bookmarkStart w:id="56" w:name="MibiErreger"/>
      <w:bookmarkEnd w:id="56"/>
    </w:p>
    <w:p w:rsidR="0098790C" w:rsidRDefault="0098790C" w:rsidP="0098790C"/>
    <w:p w:rsidR="00E579D1" w:rsidRDefault="00E579D1">
      <w:bookmarkStart w:id="57" w:name="_GoBack"/>
      <w:bookmarkEnd w:id="57"/>
    </w:p>
    <w:sectPr w:rsidR="00E579D1" w:rsidSect="00B23783">
      <w:pgSz w:w="16838" w:h="11906" w:orient="landscape" w:code="9"/>
      <w:pgMar w:top="1125" w:right="567" w:bottom="1134" w:left="567" w:header="709" w:footer="709" w:gutter="0"/>
      <w:paperSrc w:first="1" w:other="2"/>
      <w:cols w:space="709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03C" w:rsidRDefault="0098790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9781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8"/>
      <w:gridCol w:w="1133"/>
    </w:tblGrid>
    <w:tr w:rsidR="00282DE2" w:rsidTr="0023389A">
      <w:trPr>
        <w:trHeight w:val="250"/>
      </w:trPr>
      <w:tc>
        <w:tcPr>
          <w:tcW w:w="8648" w:type="dxa"/>
        </w:tcPr>
        <w:p w:rsidR="00282DE2" w:rsidRPr="00CF0FBE" w:rsidRDefault="0098790C" w:rsidP="00002297">
          <w:pPr>
            <w:rPr>
              <w:b/>
              <w:bCs/>
              <w:color w:val="5B9BD5" w:themeColor="accent1"/>
              <w:sz w:val="15"/>
              <w:szCs w:val="15"/>
            </w:rPr>
          </w:pPr>
          <w:r w:rsidRPr="00CF0FBE">
            <w:rPr>
              <w:sz w:val="15"/>
              <w:szCs w:val="15"/>
            </w:rPr>
            <w:fldChar w:fldCharType="begin"/>
          </w:r>
          <w:r w:rsidRPr="00CF0FBE">
            <w:rPr>
              <w:sz w:val="15"/>
              <w:szCs w:val="15"/>
            </w:rPr>
            <w:instrText xml:space="preserve"> DATE \@ "dd.MM.yyyy" </w:instrText>
          </w:r>
          <w:r w:rsidRPr="00CF0FBE">
            <w:rPr>
              <w:sz w:val="15"/>
              <w:szCs w:val="15"/>
            </w:rPr>
            <w:fldChar w:fldCharType="separate"/>
          </w:r>
          <w:r>
            <w:rPr>
              <w:noProof/>
              <w:sz w:val="15"/>
              <w:szCs w:val="15"/>
            </w:rPr>
            <w:t>10.07.2026</w:t>
          </w:r>
          <w:r w:rsidRPr="00CF0FBE">
            <w:rPr>
              <w:sz w:val="15"/>
              <w:szCs w:val="15"/>
            </w:rPr>
            <w:fldChar w:fldCharType="end"/>
          </w:r>
        </w:p>
      </w:tc>
      <w:tc>
        <w:tcPr>
          <w:tcW w:w="1133" w:type="dxa"/>
        </w:tcPr>
        <w:p w:rsidR="00282DE2" w:rsidRPr="00CF0FBE" w:rsidRDefault="0098790C" w:rsidP="00002297">
          <w:pPr>
            <w:rPr>
              <w:sz w:val="15"/>
              <w:szCs w:val="15"/>
            </w:rPr>
          </w:pPr>
          <w:r w:rsidRPr="00120A56">
            <w:rPr>
              <w:sz w:val="15"/>
              <w:szCs w:val="15"/>
            </w:rPr>
            <w:t xml:space="preserve">Seite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PAGE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  <w:r w:rsidRPr="00120A56">
            <w:rPr>
              <w:rStyle w:val="Seitenzahl"/>
              <w:rFonts w:cs="Arial"/>
              <w:sz w:val="15"/>
              <w:szCs w:val="15"/>
            </w:rPr>
            <w:t xml:space="preserve"> von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NUMPAGES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</w:p>
      </w:tc>
    </w:tr>
  </w:tbl>
  <w:p w:rsidR="00B23783" w:rsidRDefault="0098790C" w:rsidP="000D3E08">
    <w:pPr>
      <w:tabs>
        <w:tab w:val="left" w:pos="3740"/>
      </w:tabs>
      <w:ind w:left="680"/>
      <w:rPr>
        <w:rStyle w:val="Seitenzahl"/>
        <w:rFonts w:cs="Arial"/>
        <w:sz w:val="16"/>
        <w:szCs w:val="16"/>
      </w:rPr>
    </w:pPr>
    <w:r>
      <w:rPr>
        <w:rStyle w:val="Seitenzahl"/>
        <w:rFonts w:cs="Arial"/>
        <w:sz w:val="16"/>
        <w:szCs w:val="16"/>
      </w:rPr>
      <w:tab/>
    </w:r>
    <w:r>
      <w:rPr>
        <w:rStyle w:val="Seitenzahl"/>
        <w:rFonts w:cs="Arial"/>
        <w:sz w:val="16"/>
        <w:szCs w:val="16"/>
      </w:rPr>
      <w:tab/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95"/>
      <w:gridCol w:w="827"/>
    </w:tblGrid>
    <w:tr w:rsidR="00B23783" w:rsidTr="004F3908">
      <w:tc>
        <w:tcPr>
          <w:tcW w:w="7395" w:type="dxa"/>
        </w:tcPr>
        <w:p w:rsidR="00B23783" w:rsidRDefault="0098790C" w:rsidP="007D0E99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827" w:type="dxa"/>
        </w:tcPr>
        <w:p w:rsidR="00B23783" w:rsidRPr="007D0E99" w:rsidRDefault="0098790C" w:rsidP="007D0E99">
          <w:pPr>
            <w:jc w:val="right"/>
            <w:rPr>
              <w:b/>
              <w:bCs/>
              <w:color w:val="5B9BD5" w:themeColor="accent1"/>
              <w:sz w:val="12"/>
              <w:szCs w:val="12"/>
            </w:rPr>
          </w:pPr>
        </w:p>
      </w:tc>
    </w:tr>
    <w:tr w:rsidR="00B23783" w:rsidTr="004F3908">
      <w:tc>
        <w:tcPr>
          <w:tcW w:w="7395" w:type="dxa"/>
        </w:tcPr>
        <w:p w:rsidR="00B23783" w:rsidRPr="00EC2B71" w:rsidRDefault="0098790C" w:rsidP="007D0E99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827" w:type="dxa"/>
        </w:tcPr>
        <w:p w:rsidR="00B23783" w:rsidRPr="00574088" w:rsidRDefault="0098790C" w:rsidP="007D0E99">
          <w:pPr>
            <w:jc w:val="right"/>
            <w:rPr>
              <w:sz w:val="16"/>
              <w:szCs w:val="16"/>
            </w:rPr>
          </w:pPr>
        </w:p>
      </w:tc>
    </w:tr>
  </w:tbl>
  <w:p w:rsidR="00B23783" w:rsidRPr="00EC2B71" w:rsidRDefault="0098790C" w:rsidP="00167EAC">
    <w:pPr>
      <w:ind w:left="680"/>
      <w:rPr>
        <w:b/>
        <w:bCs/>
        <w:color w:val="5B9BD5" w:themeColor="accent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9778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38"/>
      <w:gridCol w:w="1840"/>
    </w:tblGrid>
    <w:tr w:rsidR="00B23783" w:rsidTr="00C8403C">
      <w:tc>
        <w:tcPr>
          <w:tcW w:w="7938" w:type="dxa"/>
        </w:tcPr>
        <w:p w:rsidR="00B23783" w:rsidRPr="00ED53FE" w:rsidRDefault="0098790C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 xml:space="preserve">Sana Paulinenkrankenhaus gGmbH </w:t>
          </w:r>
          <w:r w:rsidRPr="00ED53FE">
            <w:rPr>
              <w:bCs/>
              <w:color w:val="5B9BD5" w:themeColor="accent1"/>
              <w:sz w:val="16"/>
              <w:szCs w:val="16"/>
            </w:rPr>
            <w:t>| Dickensweg 25 – 39 | 14055 Berlin</w:t>
          </w:r>
        </w:p>
        <w:p w:rsidR="00B23783" w:rsidRPr="00ED53FE" w:rsidRDefault="0098790C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Cs/>
              <w:color w:val="5B9BD5" w:themeColor="accent1"/>
              <w:sz w:val="16"/>
              <w:szCs w:val="16"/>
            </w:rPr>
            <w:t xml:space="preserve">Telefon: 030 30008 0 | Telefax: 030 30008 223 | E-Mail: </w:t>
          </w:r>
          <w:hyperlink r:id="rId1" w:history="1">
            <w:r w:rsidRPr="00ED53FE">
              <w:rPr>
                <w:rStyle w:val="Hyperlink"/>
                <w:rFonts w:cs="Arial"/>
                <w:bCs/>
                <w:color w:val="5B9BD5" w:themeColor="accent1"/>
                <w:sz w:val="16"/>
                <w:szCs w:val="16"/>
              </w:rPr>
              <w:t>info@paulinenkrankenhaus.de</w:t>
            </w:r>
          </w:hyperlink>
        </w:p>
        <w:p w:rsidR="00B23783" w:rsidRPr="00ED53FE" w:rsidRDefault="0098790C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Cs/>
              <w:color w:val="5B9BD5" w:themeColor="accent1"/>
              <w:sz w:val="16"/>
              <w:szCs w:val="16"/>
            </w:rPr>
            <w:t xml:space="preserve">Internet: </w:t>
          </w:r>
          <w:hyperlink r:id="rId2" w:history="1">
            <w:r w:rsidRPr="00ED53FE">
              <w:rPr>
                <w:rStyle w:val="Hyperlink"/>
                <w:rFonts w:cs="Arial"/>
                <w:bCs/>
                <w:color w:val="5B9BD5" w:themeColor="accent1"/>
                <w:sz w:val="16"/>
                <w:szCs w:val="16"/>
              </w:rPr>
              <w:t>www.paulinenkrankenhaus.de</w:t>
            </w:r>
          </w:hyperlink>
        </w:p>
        <w:p w:rsidR="00B23783" w:rsidRPr="00ED53FE" w:rsidRDefault="0098790C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 xml:space="preserve">Geschäftsführung: </w:t>
          </w:r>
          <w:r w:rsidRPr="00ED53FE">
            <w:rPr>
              <w:bCs/>
              <w:color w:val="5B9BD5" w:themeColor="accent1"/>
              <w:sz w:val="16"/>
              <w:szCs w:val="16"/>
            </w:rPr>
            <w:t>Hamudi Mansour, Jean Franke</w:t>
          </w:r>
        </w:p>
        <w:p w:rsidR="00B23783" w:rsidRPr="00EC2B71" w:rsidRDefault="0098790C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>Sitz der Gesellschaft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: Berlin | </w:t>
          </w:r>
          <w:r w:rsidRPr="00ED53FE">
            <w:rPr>
              <w:b/>
              <w:bCs/>
              <w:color w:val="5B9BD5" w:themeColor="accent1"/>
              <w:sz w:val="16"/>
              <w:szCs w:val="16"/>
            </w:rPr>
            <w:t>Amtsgericht: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 Berlin HRB 212848 B | </w:t>
          </w:r>
          <w:r w:rsidRPr="00ED53FE">
            <w:rPr>
              <w:b/>
              <w:bCs/>
              <w:color w:val="5B9BD5" w:themeColor="accent1"/>
              <w:sz w:val="16"/>
              <w:szCs w:val="16"/>
            </w:rPr>
            <w:t>USt-IdNr.: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 DE326873165</w:t>
          </w:r>
        </w:p>
      </w:tc>
      <w:tc>
        <w:tcPr>
          <w:tcW w:w="1840" w:type="dxa"/>
        </w:tcPr>
        <w:p w:rsidR="00C8403C" w:rsidRDefault="0098790C" w:rsidP="007C45DD">
          <w:pPr>
            <w:jc w:val="right"/>
            <w:rPr>
              <w:sz w:val="16"/>
              <w:szCs w:val="16"/>
            </w:rPr>
          </w:pPr>
        </w:p>
        <w:p w:rsidR="00C8403C" w:rsidRPr="00C8403C" w:rsidRDefault="0098790C" w:rsidP="00C8403C">
          <w:pPr>
            <w:rPr>
              <w:sz w:val="16"/>
              <w:szCs w:val="16"/>
            </w:rPr>
          </w:pPr>
        </w:p>
        <w:p w:rsidR="00C8403C" w:rsidRPr="00C8403C" w:rsidRDefault="0098790C" w:rsidP="00C8403C">
          <w:pPr>
            <w:rPr>
              <w:sz w:val="16"/>
              <w:szCs w:val="16"/>
            </w:rPr>
          </w:pPr>
        </w:p>
        <w:p w:rsidR="00C8403C" w:rsidRDefault="0098790C" w:rsidP="00C8403C">
          <w:pPr>
            <w:rPr>
              <w:sz w:val="16"/>
              <w:szCs w:val="16"/>
            </w:rPr>
          </w:pPr>
        </w:p>
        <w:p w:rsidR="00B23783" w:rsidRPr="00C8403C" w:rsidRDefault="0098790C" w:rsidP="00C8403C">
          <w:pPr>
            <w:rPr>
              <w:sz w:val="16"/>
              <w:szCs w:val="16"/>
            </w:rPr>
          </w:pPr>
        </w:p>
      </w:tc>
    </w:tr>
    <w:tr w:rsidR="00C8403C" w:rsidTr="00C8403C">
      <w:tc>
        <w:tcPr>
          <w:tcW w:w="7938" w:type="dxa"/>
        </w:tcPr>
        <w:p w:rsidR="00C8403C" w:rsidRPr="00ED53FE" w:rsidRDefault="0098790C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1840" w:type="dxa"/>
        </w:tcPr>
        <w:p w:rsidR="00C8403C" w:rsidRDefault="0098790C" w:rsidP="007C45DD">
          <w:pPr>
            <w:jc w:val="right"/>
            <w:rPr>
              <w:sz w:val="16"/>
              <w:szCs w:val="16"/>
            </w:rPr>
          </w:pPr>
        </w:p>
      </w:tc>
    </w:tr>
    <w:tr w:rsidR="00C8403C" w:rsidTr="00C8403C">
      <w:tc>
        <w:tcPr>
          <w:tcW w:w="7938" w:type="dxa"/>
        </w:tcPr>
        <w:p w:rsidR="00C8403C" w:rsidRPr="00CF0FBE" w:rsidRDefault="0098790C" w:rsidP="007C45DD">
          <w:pPr>
            <w:rPr>
              <w:sz w:val="15"/>
              <w:szCs w:val="15"/>
            </w:rPr>
          </w:pPr>
          <w:r w:rsidRPr="00CF0FBE">
            <w:rPr>
              <w:sz w:val="15"/>
              <w:szCs w:val="15"/>
            </w:rPr>
            <w:fldChar w:fldCharType="begin"/>
          </w:r>
          <w:r w:rsidRPr="00CF0FBE">
            <w:rPr>
              <w:sz w:val="15"/>
              <w:szCs w:val="15"/>
            </w:rPr>
            <w:instrText xml:space="preserve"> DATE \@ "dd.MM.yyyy" </w:instrText>
          </w:r>
          <w:r w:rsidRPr="00CF0FBE">
            <w:rPr>
              <w:sz w:val="15"/>
              <w:szCs w:val="15"/>
            </w:rPr>
            <w:fldChar w:fldCharType="separate"/>
          </w:r>
          <w:r>
            <w:rPr>
              <w:noProof/>
              <w:sz w:val="15"/>
              <w:szCs w:val="15"/>
            </w:rPr>
            <w:t>10.07.2026</w:t>
          </w:r>
          <w:r w:rsidRPr="00CF0FBE">
            <w:rPr>
              <w:sz w:val="15"/>
              <w:szCs w:val="15"/>
            </w:rPr>
            <w:fldChar w:fldCharType="end"/>
          </w:r>
        </w:p>
      </w:tc>
      <w:tc>
        <w:tcPr>
          <w:tcW w:w="1840" w:type="dxa"/>
        </w:tcPr>
        <w:p w:rsidR="00C8403C" w:rsidRPr="00120A56" w:rsidRDefault="0098790C" w:rsidP="007C45DD">
          <w:pPr>
            <w:jc w:val="right"/>
            <w:rPr>
              <w:sz w:val="15"/>
              <w:szCs w:val="15"/>
            </w:rPr>
          </w:pPr>
          <w:r w:rsidRPr="00120A56">
            <w:rPr>
              <w:sz w:val="15"/>
              <w:szCs w:val="15"/>
            </w:rPr>
            <w:t xml:space="preserve">Seite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PAGE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>
            <w:rPr>
              <w:rStyle w:val="Seitenzahl"/>
              <w:rFonts w:cs="Arial"/>
              <w:noProof/>
              <w:sz w:val="15"/>
              <w:szCs w:val="15"/>
            </w:rPr>
            <w:t>1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  <w:r w:rsidRPr="00120A56">
            <w:rPr>
              <w:rStyle w:val="Seitenzahl"/>
              <w:rFonts w:cs="Arial"/>
              <w:sz w:val="15"/>
              <w:szCs w:val="15"/>
            </w:rPr>
            <w:t xml:space="preserve"> von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NUMPAGES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</w:p>
      </w:tc>
    </w:tr>
  </w:tbl>
  <w:p w:rsidR="00B23783" w:rsidRPr="00D35178" w:rsidRDefault="0098790C" w:rsidP="00D04043">
    <w:pPr>
      <w:pStyle w:val="Fuzeile"/>
    </w:pPr>
    <w:r w:rsidRPr="00D35178"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03C" w:rsidRDefault="0098790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Default="0098790C" w:rsidP="00D04043">
    <w:pPr>
      <w:pStyle w:val="Kopfzeile"/>
    </w:pPr>
    <w:r>
      <w:t>Patient : [NPAT-VNAME] [NPAT-NAMZU] [NPAT-NNAME] geb. [NPAT-GBDAT]</w:t>
    </w:r>
    <w:r>
      <w:tab/>
    </w:r>
  </w:p>
  <w:p w:rsidR="00B23783" w:rsidRDefault="0098790C" w:rsidP="00D0404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Pr="00477AEF" w:rsidRDefault="0098790C" w:rsidP="00AA31A1">
    <w:pPr>
      <w:pStyle w:val="SanaKliniken"/>
      <w:framePr w:w="3549" w:wrap="around" w:hAnchor="page" w:x="1436"/>
    </w:pPr>
    <w:bookmarkStart w:id="4" w:name="_Hlk108784881"/>
    <w:r>
      <w:rPr>
        <w:noProof/>
      </w:rPr>
      <w:t>Sana Paulinenk</w:t>
    </w:r>
    <w:r w:rsidRPr="0001568B">
      <w:rPr>
        <w:noProof/>
      </w:rPr>
      <w:t>rankenhaus</w:t>
    </w:r>
  </w:p>
  <w:p w:rsidR="00B23783" w:rsidRDefault="0098790C" w:rsidP="00F053AE">
    <w:pPr>
      <w:pStyle w:val="Kopfzeile"/>
    </w:pPr>
    <w:r>
      <w:rPr>
        <w:noProof/>
      </w:rPr>
      <mc:AlternateContent>
        <mc:Choice Requires="wps">
          <w:drawing>
            <wp:anchor distT="0" distB="45720" distL="0" distR="114300" simplePos="0" relativeHeight="251660288" behindDoc="0" locked="0" layoutInCell="1" allowOverlap="1" wp14:anchorId="4008118C" wp14:editId="1095FF87">
              <wp:simplePos x="0" y="0"/>
              <wp:positionH relativeFrom="page">
                <wp:posOffset>902970</wp:posOffset>
              </wp:positionH>
              <wp:positionV relativeFrom="page">
                <wp:posOffset>1597660</wp:posOffset>
              </wp:positionV>
              <wp:extent cx="3150000" cy="201600"/>
              <wp:effectExtent l="0" t="0" r="0" b="8255"/>
              <wp:wrapSquare wrapText="bothSides"/>
              <wp:docPr id="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0000" cy="201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23783" w:rsidRPr="007552F3" w:rsidRDefault="0098790C" w:rsidP="002F2B1C">
                          <w:pPr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</w:pPr>
                          <w:r w:rsidRPr="007552F3"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  <w:t>Sana Paulinenkrankenhaus gGmbH | Dickensweg 25-39 | 14055 Berlin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08118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1.1pt;margin-top:125.8pt;width:248.05pt;height:15.85pt;z-index:251660288;visibility:visible;mso-wrap-style:square;mso-width-percent:0;mso-height-percent:0;mso-wrap-distance-left:0;mso-wrap-distance-top:0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" stroked="f">
              <v:textbox>
                <w:txbxContent>
                  <w:p w:rsidR="00B23783" w:rsidRPr="007552F3" w:rsidRDefault="0098790C" w:rsidP="002F2B1C">
                    <w:pPr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</w:pPr>
                    <w:r w:rsidRPr="007552F3"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  <w:t>Sana Paulinenkrankenhaus gGmbH | Dickensweg 25-39 | 14055 Berlin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7D6A46">
      <w:rPr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6578A573" wp14:editId="60700A96">
          <wp:simplePos x="0" y="0"/>
          <wp:positionH relativeFrom="page">
            <wp:posOffset>6282690</wp:posOffset>
          </wp:positionH>
          <wp:positionV relativeFrom="page">
            <wp:posOffset>482600</wp:posOffset>
          </wp:positionV>
          <wp:extent cx="504000" cy="885600"/>
          <wp:effectExtent l="0" t="0" r="0" b="0"/>
          <wp:wrapThrough wrapText="bothSides">
            <wp:wrapPolygon edited="0">
              <wp:start x="7354" y="0"/>
              <wp:lineTo x="0" y="5113"/>
              <wp:lineTo x="0" y="14410"/>
              <wp:lineTo x="817" y="15340"/>
              <wp:lineTo x="8172" y="15340"/>
              <wp:lineTo x="0" y="18129"/>
              <wp:lineTo x="0" y="20918"/>
              <wp:lineTo x="20429" y="20918"/>
              <wp:lineTo x="20429" y="17664"/>
              <wp:lineTo x="12257" y="15340"/>
              <wp:lineTo x="20429" y="14875"/>
              <wp:lineTo x="20429" y="2789"/>
              <wp:lineTo x="13074" y="0"/>
              <wp:lineTo x="7354" y="0"/>
            </wp:wrapPolygon>
          </wp:wrapThrough>
          <wp:docPr id="2" name="Grafi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Grafik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000" cy="8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Default="0098790C" w:rsidP="009E333C">
    <w:pPr>
      <w:pStyle w:val="Kopfzeile"/>
      <w:pBdr>
        <w:bottom w:val="single" w:sz="4" w:space="1" w:color="auto"/>
      </w:pBdr>
    </w:pPr>
    <w:r>
      <w:t>Patient : [NPAT-VNAME] [NPAT-NAMZU] [NPAT-NNAME] geb. [NPAT-GBDAT]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174"/>
    <w:rsid w:val="003E7174"/>
    <w:rsid w:val="00524233"/>
    <w:rsid w:val="00634D30"/>
    <w:rsid w:val="008D372D"/>
    <w:rsid w:val="0098790C"/>
    <w:rsid w:val="00C97574"/>
    <w:rsid w:val="00E579D1"/>
    <w:rsid w:val="00E8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AD8AA-69AA-468D-9BD1-A0E0E677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8790C"/>
    <w:pPr>
      <w:tabs>
        <w:tab w:val="left" w:pos="1418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98790C"/>
    <w:pPr>
      <w:keepNext/>
      <w:tabs>
        <w:tab w:val="left" w:pos="2835"/>
      </w:tabs>
      <w:outlineLvl w:val="0"/>
    </w:pPr>
    <w:rPr>
      <w:rFonts w:cs="Arial"/>
      <w:bCs/>
      <w:u w:val="single"/>
      <w:lang w:val="it-IT"/>
    </w:rPr>
  </w:style>
  <w:style w:type="character" w:default="1" w:styleId="Absatz-Standardschriftart">
    <w:name w:val="Default Paragraph Font"/>
    <w:uiPriority w:val="1"/>
    <w:semiHidden/>
    <w:unhideWhenUsed/>
    <w:rsid w:val="0098790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8790C"/>
  </w:style>
  <w:style w:type="character" w:customStyle="1" w:styleId="berschrift1Zchn">
    <w:name w:val="Überschrift 1 Zchn"/>
    <w:basedOn w:val="Absatz-Standardschriftart"/>
    <w:link w:val="berschrift1"/>
    <w:rsid w:val="0098790C"/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paragraph" w:customStyle="1" w:styleId="Logo">
    <w:name w:val="Logo"/>
    <w:basedOn w:val="Standard"/>
    <w:rsid w:val="0098790C"/>
  </w:style>
  <w:style w:type="paragraph" w:styleId="Kopfzeile">
    <w:name w:val="header"/>
    <w:basedOn w:val="Standard"/>
    <w:link w:val="KopfzeileZchn"/>
    <w:rsid w:val="0098790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8790C"/>
    <w:rPr>
      <w:rFonts w:ascii="Arial" w:eastAsia="Times New Roman" w:hAnsi="Arial" w:cs="Times New Roman"/>
      <w:sz w:val="20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98790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semiHidden/>
    <w:rsid w:val="0098790C"/>
    <w:rPr>
      <w:rFonts w:ascii="Arial" w:eastAsia="Times New Roman" w:hAnsi="Arial" w:cs="Times New Roman"/>
      <w:sz w:val="20"/>
      <w:szCs w:val="24"/>
      <w:lang w:eastAsia="de-DE"/>
    </w:rPr>
  </w:style>
  <w:style w:type="character" w:styleId="Hyperlink">
    <w:name w:val="Hyperlink"/>
    <w:semiHidden/>
    <w:rsid w:val="0098790C"/>
    <w:rPr>
      <w:color w:val="0000FF"/>
      <w:u w:val="single"/>
    </w:rPr>
  </w:style>
  <w:style w:type="character" w:styleId="Seitenzahl">
    <w:name w:val="page number"/>
    <w:basedOn w:val="Absatz-Standardschriftart"/>
    <w:semiHidden/>
    <w:rsid w:val="0098790C"/>
  </w:style>
  <w:style w:type="table" w:styleId="Tabellenraster">
    <w:name w:val="Table Grid"/>
    <w:basedOn w:val="NormaleTabelle"/>
    <w:rsid w:val="009879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nose">
    <w:name w:val="Diagnose"/>
    <w:basedOn w:val="Standard"/>
    <w:qFormat/>
    <w:rsid w:val="0098790C"/>
    <w:pPr>
      <w:ind w:left="851" w:hanging="851"/>
    </w:pPr>
  </w:style>
  <w:style w:type="paragraph" w:customStyle="1" w:styleId="Unterschriften">
    <w:name w:val="Unterschriften"/>
    <w:basedOn w:val="Standard"/>
    <w:next w:val="Standard"/>
    <w:qFormat/>
    <w:rsid w:val="0098790C"/>
    <w:pPr>
      <w:tabs>
        <w:tab w:val="clear" w:pos="1418"/>
        <w:tab w:val="left" w:pos="142"/>
        <w:tab w:val="left" w:pos="3544"/>
        <w:tab w:val="left" w:pos="6237"/>
      </w:tabs>
      <w:jc w:val="left"/>
    </w:pPr>
  </w:style>
  <w:style w:type="paragraph" w:customStyle="1" w:styleId="SanaKliniken">
    <w:name w:val="Sana Kliniken"/>
    <w:basedOn w:val="Standard"/>
    <w:uiPriority w:val="1"/>
    <w:qFormat/>
    <w:rsid w:val="0098790C"/>
    <w:pPr>
      <w:framePr w:w="2767" w:h="1021" w:hRule="exact" w:wrap="around" w:vAnchor="page" w:hAnchor="margin" w:y="880" w:anchorLock="1"/>
      <w:tabs>
        <w:tab w:val="left" w:pos="284"/>
        <w:tab w:val="left" w:pos="567"/>
      </w:tabs>
      <w:suppressAutoHyphens/>
      <w:spacing w:line="320" w:lineRule="exact"/>
    </w:pPr>
    <w:rPr>
      <w:b/>
      <w:color w:val="0069B4"/>
      <w:kern w:val="1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hyperlink" Target="mailto:jan.knierim@sana.de%20" TargetMode="Externa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hyperlink" Target="mailto:jan.knierim@sana.de%20" TargetMode="External"/><Relationship Id="rId9" Type="http://schemas.openxmlformats.org/officeDocument/2006/relationships/footer" Target="footer2.xml"/><Relationship Id="rId14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aulinenkrankenhaus.de" TargetMode="External"/><Relationship Id="rId1" Type="http://schemas.openxmlformats.org/officeDocument/2006/relationships/hyperlink" Target="mailto:info@paulinenkrankenhaus.d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rztbrief\xt_test_macro_popup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DB733A7B2624A62A3ADA35154E17EA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BBB324-1402-45B8-9D01-45106F48A75B}"/>
      </w:docPartPr>
      <w:docPartBody>
        <w:p w:rsidR="00000000" w:rsidRDefault="00977802" w:rsidP="00977802">
          <w:pPr>
            <w:pStyle w:val="FDB733A7B2624A62A3ADA35154E17EA6"/>
          </w:pPr>
          <w:r w:rsidRPr="001B1045">
            <w:rPr>
              <w:rStyle w:val="Platzhalt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802"/>
    <w:rsid w:val="009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77802"/>
    <w:rPr>
      <w:color w:val="808080"/>
    </w:rPr>
  </w:style>
  <w:style w:type="paragraph" w:customStyle="1" w:styleId="FDB733A7B2624A62A3ADA35154E17EA6">
    <w:name w:val="FDB733A7B2624A62A3ADA35154E17EA6"/>
    <w:rsid w:val="009778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xt_test_macro_popup.dot</Template>
  <TotalTime>0</TotalTime>
  <Pages>3</Pages>
  <Words>266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Kempf Frank ADMIN</dc:creator>
  <cp:keywords/>
  <dc:description/>
  <cp:lastModifiedBy>Kempf Frank ADMIN</cp:lastModifiedBy>
  <cp:revision>2</cp:revision>
  <dcterms:created xsi:type="dcterms:W3CDTF">2026-07-09T11:58:00Z</dcterms:created>
  <dcterms:modified xsi:type="dcterms:W3CDTF">2026-07-10T10:13:00Z</dcterms:modified>
</cp:coreProperties>
</file>